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139" w:rsidRPr="0099143A" w:rsidRDefault="00A27139" w:rsidP="0099143A">
      <w:pPr>
        <w:pStyle w:val="PlainText"/>
      </w:pPr>
      <w:r w:rsidRPr="0099143A">
        <w:t xml:space="preserve">                California Waterfowl Breeding Population Survey                1</w:t>
      </w:r>
    </w:p>
    <w:p w:rsidR="00A27139" w:rsidRPr="0099143A" w:rsidRDefault="00A27139" w:rsidP="0099143A">
      <w:pPr>
        <w:pStyle w:val="PlainText"/>
      </w:pPr>
      <w:r w:rsidRPr="0099143A">
        <w:t xml:space="preserve">         Annual abundance estimates for mallards and total duck in 2011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               AOU            YEAR       POP         SE_POP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               Mallard        1992    375843.91     59872.84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1993    359008.31     50253.09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1994    311691.87     40361.88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1995    368525.80     42126.48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1996    536709.39     79655.67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1997    511344.00    103579.56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1998    353901.21     47745.62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1999    560062.76    106200.97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2000    347558.67     52463.08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2001    302203.57     44360.68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2002    265294.67     31384.52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2003    337055.94     49485.29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2004    262424.34     34483.23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2005    317868.74     46930.18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2006    399435.68     57228.84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2007    388323.66     54105.91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2008    297129.21     47349.40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2009    301959.80     63640.93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2010    367891.23     55412.38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2011    314714.90     44975.46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               Total ducks    1992    497440.67     62645.51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1993    666729.31     80275.26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1994    483206.57     45479.50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1995    589712.13     51521.34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1996    843707.69     90313.72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1997    824337.35    118571.01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1998    706788.89     80937.37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1999    850955.98    113427.64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2000    562415.71     62535.20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2001    413531.48     47468.66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2002    391953.27     34977.05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2003    533729.99     55195.11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2004    412798.53     41239.57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2005    615240.69     66753.60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2006    649375.52     67641.04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2007    627605.65     68381.91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2008    554294.14     58962.07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2009    510779.94     71562.88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2010    541307.17     60156.83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       2011    558592.07     57596.35</w:t>
      </w:r>
    </w:p>
    <w:p w:rsidR="00A27139" w:rsidRPr="0099143A" w:rsidRDefault="00A27139" w:rsidP="0099143A">
      <w:pPr>
        <w:pStyle w:val="PlainText"/>
      </w:pPr>
      <w:r w:rsidRPr="0099143A">
        <w:br w:type="page"/>
        <w:t xml:space="preserve">                California Waterfowl Breeding Population Survey                2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   Long-term averages (1992-2010)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                    AOU               POP        SE_POP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                    Mallard        363947.38    13160.50</w:t>
      </w:r>
    </w:p>
    <w:p w:rsidR="00A27139" w:rsidRPr="0099143A" w:rsidRDefault="00A27139" w:rsidP="0099143A">
      <w:pPr>
        <w:pStyle w:val="PlainText"/>
      </w:pPr>
      <w:r w:rsidRPr="0099143A">
        <w:t xml:space="preserve">                      Total ducks    591725.14    15660.43</w:t>
      </w:r>
    </w:p>
    <w:p w:rsidR="00A27139" w:rsidRPr="0099143A" w:rsidRDefault="00A27139" w:rsidP="0099143A">
      <w:pPr>
        <w:pStyle w:val="PlainText"/>
      </w:pPr>
      <w:r w:rsidRPr="0099143A">
        <w:br w:type="page"/>
        <w:t xml:space="preserve">                California Waterfowl Breeding Population Survey                3</w:t>
      </w:r>
    </w:p>
    <w:p w:rsidR="00A27139" w:rsidRPr="0099143A" w:rsidRDefault="00A27139" w:rsidP="0099143A">
      <w:pPr>
        <w:pStyle w:val="PlainText"/>
      </w:pPr>
      <w:r w:rsidRPr="0099143A">
        <w:t xml:space="preserve"> Summary of differences for current year vs. previous year and LTA (1992-2010)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>------------------------------- Species=Mallard --------------------------------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2011     SE   2010     SE  % CHG     Z  PROB    LTA     SE  % CHG     Z  PROB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>314715  44975 367891  55412 -14.45 -.745 0.456 363947  13160 -13.53 -1.05 0.293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>----------------------------- Species=Total ducks ------------------------------</w:t>
      </w:r>
    </w:p>
    <w:p w:rsidR="00A27139" w:rsidRPr="0099143A" w:rsidRDefault="00A27139" w:rsidP="0099143A">
      <w:pPr>
        <w:pStyle w:val="PlainText"/>
      </w:pPr>
    </w:p>
    <w:p w:rsidR="00A27139" w:rsidRPr="0099143A" w:rsidRDefault="00A27139" w:rsidP="0099143A">
      <w:pPr>
        <w:pStyle w:val="PlainText"/>
      </w:pPr>
      <w:r w:rsidRPr="0099143A">
        <w:t xml:space="preserve">  2011     SE   2010     SE  % CHG     Z  PROB    LTA     SE  % CHG     Z  PROB</w:t>
      </w:r>
    </w:p>
    <w:p w:rsidR="00A27139" w:rsidRPr="0099143A" w:rsidRDefault="00A27139" w:rsidP="0099143A">
      <w:pPr>
        <w:pStyle w:val="PlainText"/>
      </w:pPr>
    </w:p>
    <w:p w:rsidR="00A27139" w:rsidRDefault="00A27139" w:rsidP="0099143A">
      <w:pPr>
        <w:pStyle w:val="PlainText"/>
      </w:pPr>
      <w:r w:rsidRPr="0099143A">
        <w:t>558592  57596 541307  60157   3.19 0.208 0.836 591725  15660  -5.60 -.555 0.579</w:t>
      </w:r>
    </w:p>
    <w:sectPr w:rsidR="00A27139" w:rsidSect="0099143A">
      <w:pgSz w:w="12240" w:h="15840"/>
      <w:pgMar w:top="1440" w:right="1319" w:bottom="1440" w:left="131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9143A"/>
    <w:rsid w:val="00210487"/>
    <w:rsid w:val="00515B54"/>
    <w:rsid w:val="00974203"/>
    <w:rsid w:val="0099143A"/>
    <w:rsid w:val="00A27139"/>
    <w:rsid w:val="00B22F6E"/>
    <w:rsid w:val="00FD0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B54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99143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5F2BFE-B93F-48F2-A811-A6EDF285CCE2}"/>
</file>

<file path=customXml/itemProps2.xml><?xml version="1.0" encoding="utf-8"?>
<ds:datastoreItem xmlns:ds="http://schemas.openxmlformats.org/officeDocument/2006/customXml" ds:itemID="{B5D9799F-E9BF-4906-A834-9C4BF340AD03}"/>
</file>

<file path=customXml/itemProps3.xml><?xml version="1.0" encoding="utf-8"?>
<ds:datastoreItem xmlns:ds="http://schemas.openxmlformats.org/officeDocument/2006/customXml" ds:itemID="{C245FFDE-E7C6-40B5-9E07-0082F2F01C0C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3</Pages>
  <Words>552</Words>
  <Characters>3152</Characters>
  <Application>Microsoft Office Outlook</Application>
  <DocSecurity>0</DocSecurity>
  <Lines>0</Lines>
  <Paragraphs>0</Paragraphs>
  <ScaleCrop>false</ScaleCrop>
  <Company>California Department of Fish and Game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California Waterfowl Breeding Population Survey                1</dc:title>
  <dc:subject/>
  <dc:creator>SOLDENBURGER</dc:creator>
  <cp:keywords/>
  <dc:description/>
  <cp:lastModifiedBy>MWEAVER</cp:lastModifiedBy>
  <cp:revision>2</cp:revision>
  <dcterms:created xsi:type="dcterms:W3CDTF">2011-06-21T16:43:00Z</dcterms:created>
  <dcterms:modified xsi:type="dcterms:W3CDTF">2011-06-21T16:43:00Z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