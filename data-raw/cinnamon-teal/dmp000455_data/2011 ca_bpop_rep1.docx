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692" w:rsidRPr="00632EB9" w:rsidRDefault="00342692" w:rsidP="00632EB9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Summary A:   Statewide Visibility Correction Factors and Population Totals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                     2011 </w:t>
      </w:r>
      <w:smartTag w:uri="urn:schemas-microsoft-com:office:smarttags" w:element="place">
        <w:smartTag w:uri="urn:schemas-microsoft-com:office:smarttags" w:element="State">
          <w:r w:rsidRPr="00632EB9">
            <w:rPr>
              <w:sz w:val="14"/>
              <w:szCs w:val="14"/>
            </w:rPr>
            <w:t>California</w:t>
          </w:r>
        </w:smartTag>
      </w:smartTag>
      <w:r w:rsidRPr="00632EB9">
        <w:rPr>
          <w:sz w:val="14"/>
          <w:szCs w:val="14"/>
        </w:rPr>
        <w:t xml:space="preserve"> Waterfowl Breeding Population Survey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             Visibility Correction Factor                                                    Statewide Total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   ------------------------------------------------                  --------------------------------------------------------------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Species                                   Mean        SE          CV %       Pooling Level                  Population Estimate         SE         95% Confidence Interval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--------------------------------------------------------------------------------------------------------------------------------------------------------------------------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1290 Merganser                            3.20       1.31         40.9          FWS 4yr                               5232              3804               (0, 12689)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1320 Mallard                              1.79       0.11          6.4           4                                  314715             44975          (226563, 402867)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1350 Gadwall                              1.46       0.10          6.6           4                                  118479             30476           (58745, 178212)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1370 American Wigeon                      1.20       0.37         31.0          10-Year                               1544               849               (0, 3208)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1390 Green-winged Teal                    3.19       1.29         40.4          19                                     977               766               (0, 2477)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1400 Blue-winged Teal                     4.32       1.01         23.4          Last Yr                                  0                 0       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1410 Cinnamon Teal                        3.85       0.59         15.4           4                                   63704             15884           (32571, 94838)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1420 Northern Shoveler                    2.41       0.52         21.4           4                                   23027              7184            (8945, 37108)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1430 Northern Pintail                     2.02       0.41         20.5          10-Year                               4198              1810             (650, 7746)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1440 Wood Duck                            4.38       0.85         19.4          19                                   10390              4852             (879, 19901)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1460 Redhead                              4.36       1.19         27.3          19                                    4164              2610               (0, 9280)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1470 Canvasback                           3.84       0.92         23.9          FWS 4yr                                569               547               (0, 1642)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1490 Scaup                                1.23       0.41         33.4          19                                    4207              2514               (0, 9133)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1500 Ring-necked Duck                     1.14       0.37         32.7          FWS 4yr                               1644               944               (0, 3495)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1510 Goldeneye                            3.01       0.64         21.3          FWS 4yr                                921               621               (0, 2139)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1530 Bufflehead                           1.88       0.53         28.4          10-Year                               5618              2908               (0, 11316)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1670 Ruddy Duck                           1.04       0.29         27.6          19                                    4436              3246               (0, 10798)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1720 </w:t>
      </w:r>
      <w:smartTag w:uri="urn:schemas-microsoft-com:office:smarttags" w:element="place">
        <w:smartTag w:uri="urn:schemas-microsoft-com:office:smarttags" w:element="country-region">
          <w:r w:rsidRPr="00632EB9">
            <w:rPr>
              <w:sz w:val="14"/>
              <w:szCs w:val="14"/>
            </w:rPr>
            <w:t>Canada</w:t>
          </w:r>
        </w:smartTag>
      </w:smartTag>
      <w:r w:rsidRPr="00632EB9">
        <w:rPr>
          <w:sz w:val="14"/>
          <w:szCs w:val="14"/>
        </w:rPr>
        <w:t xml:space="preserve"> Goose                         1.04       0.21         20.4          19                                   49493             14752           (20579, 78408)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2210 American Coot                        2.04       0.18          9.0           4                                  213087             55774          (103771, 322404)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br w:type="page"/>
        <w:t>Summary B, page 1 of 2:  Stratum-level Population Estimates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                     2011 </w:t>
      </w:r>
      <w:smartTag w:uri="urn:schemas-microsoft-com:office:smarttags" w:element="place">
        <w:smartTag w:uri="urn:schemas-microsoft-com:office:smarttags" w:element="State">
          <w:r w:rsidRPr="00632EB9">
            <w:rPr>
              <w:sz w:val="14"/>
              <w:szCs w:val="14"/>
            </w:rPr>
            <w:t>California</w:t>
          </w:r>
        </w:smartTag>
      </w:smartTag>
      <w:r w:rsidRPr="00632EB9">
        <w:rPr>
          <w:sz w:val="14"/>
          <w:szCs w:val="14"/>
        </w:rPr>
        <w:t xml:space="preserve"> Waterfowl Breeding Population Survey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          Stratum Estimates                             Stratum Estimates                             Stratum Estimates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------------------------------------------    ------------------------------------------    ------------------------------------------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Species                              TIB  Est Pop    SE     95% Confidence Int     TIB  Est Pop    SE     95% Confidence Int     TIB  Est Pop    SE     95% Confidence Int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--------------------------------------------------------------------------------------------------------------------------------------------------------------------------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  </w:t>
      </w:r>
      <w:smartTag w:uri="urn:schemas-microsoft-com:office:smarttags" w:element="place">
        <w:smartTag w:uri="urn:schemas-microsoft-com:office:smarttags" w:element="PlaceName">
          <w:r w:rsidRPr="00632EB9">
            <w:rPr>
              <w:sz w:val="14"/>
              <w:szCs w:val="14"/>
            </w:rPr>
            <w:t>Sacramento</w:t>
          </w:r>
        </w:smartTag>
        <w:r w:rsidRPr="00632EB9">
          <w:rPr>
            <w:sz w:val="14"/>
            <w:szCs w:val="14"/>
          </w:rPr>
          <w:t xml:space="preserve"> </w:t>
        </w:r>
        <w:smartTag w:uri="urn:schemas-microsoft-com:office:smarttags" w:element="PlaceType">
          <w:r w:rsidRPr="00632EB9">
            <w:rPr>
              <w:sz w:val="14"/>
              <w:szCs w:val="14"/>
            </w:rPr>
            <w:t>Valley</w:t>
          </w:r>
        </w:smartTag>
      </w:smartTag>
      <w:r w:rsidRPr="00632EB9">
        <w:rPr>
          <w:sz w:val="14"/>
          <w:szCs w:val="14"/>
        </w:rPr>
        <w:t xml:space="preserve">   (EF =  58.958)                  Delta         (EF =  35.167)            </w:t>
      </w:r>
      <w:smartTag w:uri="urn:schemas-microsoft-com:office:smarttags" w:element="place">
        <w:smartTag w:uri="urn:schemas-microsoft-com:office:smarttags" w:element="PlaceName">
          <w:r w:rsidRPr="00632EB9">
            <w:rPr>
              <w:sz w:val="14"/>
              <w:szCs w:val="14"/>
            </w:rPr>
            <w:t>San Joaquin</w:t>
          </w:r>
        </w:smartTag>
        <w:r w:rsidRPr="00632EB9">
          <w:rPr>
            <w:sz w:val="14"/>
            <w:szCs w:val="14"/>
          </w:rPr>
          <w:t xml:space="preserve"> </w:t>
        </w:r>
        <w:smartTag w:uri="urn:schemas-microsoft-com:office:smarttags" w:element="PlaceType">
          <w:r w:rsidRPr="00632EB9">
            <w:rPr>
              <w:sz w:val="14"/>
              <w:szCs w:val="14"/>
            </w:rPr>
            <w:t>Desert</w:t>
          </w:r>
        </w:smartTag>
      </w:smartTag>
      <w:r w:rsidRPr="00632EB9">
        <w:rPr>
          <w:sz w:val="14"/>
          <w:szCs w:val="14"/>
        </w:rPr>
        <w:t xml:space="preserve">  (EF = 109.968)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1290 Merganser                        22     4151    3727        (0, 11456)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1320 Mallard                         958   100972   25630    (50738, 151206)       116     7293    2981     (1450, 13135)         90    17693   11044        (0, 39339)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1350 Gadwall                          70     6042    2531     (1081, 11002)          4      206     119        (0, 440)           54     8693    8363        (0, 25084)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1370 American Wigeon 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1390 Green-winged Teal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1400 Blue-winged Teal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1410 Cinnamon Teal                    50    11347    3838     (3824, 18869)          2      271     271        (0, 801)           24    10158    8668        (0, 27148)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1420 Northern Shoveler                34     4821    3274        (0, 11239)          2      169     169        (0, 501)           16     4232    4078        (0, 12225)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1430 Northern Pintail                  0        0       0        (0, ?)              0        0       0        (0, ?)              2      444     427        (0, 1281)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1440 Wood Duck                        28     7226    4679        (0, 16396)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1460 Redhead         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1470 Canvasback      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1490 Scaup                             1       72      70        (0, 210)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1500 Ring-necked Duck                  2      134     130        (0, 389)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1510 Goldeneye       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1530 Bufflehead                        4      443     429        (0, 1284)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1670 Ruddy Duck                        1       61      60        (0, 178)            0        0       0        (0, ?)             29     3319    3202        (0, 9596)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1720 </w:t>
      </w:r>
      <w:smartTag w:uri="urn:schemas-microsoft-com:office:smarttags" w:element="place">
        <w:smartTag w:uri="urn:schemas-microsoft-com:office:smarttags" w:element="country-region">
          <w:r w:rsidRPr="00632EB9">
            <w:rPr>
              <w:sz w:val="14"/>
              <w:szCs w:val="14"/>
            </w:rPr>
            <w:t>Canada</w:t>
          </w:r>
        </w:smartTag>
      </w:smartTag>
      <w:r w:rsidRPr="00632EB9">
        <w:rPr>
          <w:sz w:val="14"/>
          <w:szCs w:val="14"/>
        </w:rPr>
        <w:t xml:space="preserve"> Goose                     76     4670    1937      (874, 8467)           9      330     330        (0, 976)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2210 American Coot                   529    63765   32162      (728, 126802)        75     5392    1902     (1665, 9120)         159    35748   34131        (0, 102645)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San Joaquin Grassland (EF =  74.120)               Suisun Marsh     (EF =  16.364)           Napa (w/Santa Rosa)  (EF =  36.074)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1290 Merganser       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1320 Mallard                         294    38956   10243    (18880, 59032)        735    21501   11931        (0, 44886)        280    18057   11044        (0, 39703)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1350 Gadwall                         103    11176    3511     (4294, 18058)        311     7450    3745      (109, 14790)        189     9981    6462        (0, 22647)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1370 American Wigeon                   0        0       0        (0, ?)             14      276     195        (0, 657)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1390 Green-winged Teal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1400 Blue-winged Teal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1410 Cinnamon Teal                    38    10841    5604        (0, 21825)         20     1260     852        (0, 2930)          14     1944    1315        (0, 4521)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1420 Northern Shoveler                 8     1426    1028        (0, 3442)          16      630     432        (0, 1476)           8      694     476        (0, 1627)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1430 Northern Pintail                  4      598     574        (0, 1724)           2       66      45        (0, 155)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1440 Wood Duck                         2      649     677        (0, 1976)           2      143      98        (0, 335)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1460 Redhead                           6     1938    1864        (0, 5591)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1470 Canvasback                        2      569     547        (0, 1642)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1490 Scaup           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1500 Ring-necked Duck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1510 Goldeneye       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1530 Bufflehead      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1670 Ruddy Duck                        6      463     315        (0, 1080)           1       17      12        (0, 40)             4      150     105        (0, 356)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1720 Canada Goose                      8      618     293       (44, 1192)          30      512     318        (0, 1135)          55     2068     439     (1207, 2929)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2210 American Coot                   283    42885   17908     (7784, 77985)         12      401     269        (0, 929)           16  </w:t>
      </w:r>
      <w:r>
        <w:rPr>
          <w:sz w:val="14"/>
          <w:szCs w:val="14"/>
        </w:rPr>
        <w:t xml:space="preserve">   1180     791        (0, 273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Summary B, page 2 of 2:  Stratum-level Population Estimates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                     2011 California Waterfowl Breeding Population Survey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          Stratum Estimates                             Stratum Estimates                             Stratum Estimates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------------------------------------------    ------------------------------------------    ------------------------------------------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Species                              TIB  Est Pop    SE     95% Confidence Int     TIB  Est Pop    SE     95% Confidence Int     TIB  Est Pop    SE     95% Confidence Int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--------------------------------------------------------------------------------------------------------------------------------------------------------------------------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 xml:space="preserve">                                          Northeastern Cal   (EF =  51.069)               East Valley      (EF =  66.889)               West Valley      (EF =  50.815)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1290 Merganser                         4      654     456        (0, 1547)           2      428     612        (0, 1627)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1320 Mallard                         954    87095   28500    (31235, 142956)       148    17697    6542     (4876, 30519)         60     5450    3282        (0, 11883)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1350 Gadwall                         980    73263   27997    (18390, 128137)        14     1371     690       (19, 2723)           4      298     199        (0, 687)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1370 American Wigeon                  18     1107     821        (0, 2716)           2      161      91        (0, 340)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1390 Green-winged Teal                 6      977     766        (0, 2477)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1400 Blue-winged Teal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1410 Cinnamon Teal                   134    26339   11262     (4266, 48413)          6     1545    1294        (0, 4081)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1420 Northern Shoveler                90    11054    4772     (1702, 20407)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1430 Northern Pintail                 30     3091    1662        (0, 6348)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1440 Wood Duck                         6     1341    1001        (0, 3303)           2      586     309        (0, 1191)           2      445     303        (0, 1040)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1460 Redhead                          10     2226    1827        (0, 5807)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1470 Canvasback                        0        0       0        (0, ?)   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1490 Scaup                            66     4134    2513        (0, 9059)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1500 Ring-necked Duck                 26     1510     935        (0, 3343)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1510 Goldeneye                         6      921     621        (0, 2139)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1530 Bufflehead                       54     5175    2876        (0, 10811)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1670 Ruddy Duck                        8      425     407        (0, 1223)           0        0       0        (0, ?)              0        0       0        (0, ?)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1720 Canada Goose                    681    36248   14565     (7700, 64796)         61     4253     974     (2343, 6162)          15      794     543        (0, 1859)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  <w:r w:rsidRPr="00632EB9">
        <w:rPr>
          <w:sz w:val="14"/>
          <w:szCs w:val="14"/>
        </w:rPr>
        <w:t>2210 American Coot                   587    61288   24192    (13871, 108705)        17     2325    1043      (281, 4368)           1      104      70        (0, 240)</w:t>
      </w: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p w:rsidR="00342692" w:rsidRPr="00632EB9" w:rsidRDefault="00342692" w:rsidP="00650533">
      <w:pPr>
        <w:pStyle w:val="PlainText"/>
        <w:rPr>
          <w:sz w:val="14"/>
          <w:szCs w:val="14"/>
        </w:rPr>
      </w:pPr>
    </w:p>
    <w:sectPr w:rsidR="00342692" w:rsidRPr="00632EB9" w:rsidSect="00632EB9">
      <w:pgSz w:w="15840" w:h="12240" w:orient="landscape"/>
      <w:pgMar w:top="1325" w:right="720" w:bottom="1325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stylePaneFormatFilter w:val="3F01"/>
  <w:defaultTabStop w:val="720"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50533"/>
    <w:rsid w:val="00342692"/>
    <w:rsid w:val="005F7884"/>
    <w:rsid w:val="00632EB9"/>
    <w:rsid w:val="00650533"/>
    <w:rsid w:val="0079582D"/>
    <w:rsid w:val="0093449B"/>
    <w:rsid w:val="00A60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904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65053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CD131FC0D6340B4169C14F2FE8B7A" ma:contentTypeVersion="2" ma:contentTypeDescription="Create a new document." ma:contentTypeScope="" ma:versionID="e55811761ba23f709604433b48efb3dd">
  <xsd:schema xmlns:xsd="http://www.w3.org/2001/XMLSchema" xmlns:xs="http://www.w3.org/2001/XMLSchema" xmlns:p="http://schemas.microsoft.com/office/2006/metadata/properties" xmlns:ns2="8ce2134f-a442-4eed-8bde-472279f7f0cf" targetNamespace="http://schemas.microsoft.com/office/2006/metadata/properties" ma:root="true" ma:fieldsID="f5246de97d80b9de76095869e73e8bbc" ns2:_="">
    <xsd:import namespace="8ce2134f-a442-4eed-8bde-472279f7f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134f-a442-4eed-8bde-472279f7f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48847D-067A-4BBE-A027-42386F0F4693}"/>
</file>

<file path=customXml/itemProps2.xml><?xml version="1.0" encoding="utf-8"?>
<ds:datastoreItem xmlns:ds="http://schemas.openxmlformats.org/officeDocument/2006/customXml" ds:itemID="{BDEED19D-A354-4FCF-BE0A-7DC269CC8ACD}"/>
</file>

<file path=customXml/itemProps3.xml><?xml version="1.0" encoding="utf-8"?>
<ds:datastoreItem xmlns:ds="http://schemas.openxmlformats.org/officeDocument/2006/customXml" ds:itemID="{FA75AA73-8D7D-41F5-B366-1C789996FE39}"/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4</Pages>
  <Words>2337</Words>
  <Characters>13326</Characters>
  <Application>Microsoft Office Outlook</Application>
  <DocSecurity>0</DocSecurity>
  <Lines>0</Lines>
  <Paragraphs>0</Paragraphs>
  <ScaleCrop>false</ScaleCrop>
  <Company>California Department of Fish and Game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A:   Statewide Visibility Correction Factors and Population Totals</dc:title>
  <dc:subject/>
  <dc:creator>SOLDENBURGER</dc:creator>
  <cp:keywords/>
  <dc:description/>
  <cp:lastModifiedBy>MWEAVER</cp:lastModifiedBy>
  <cp:revision>2</cp:revision>
  <dcterms:created xsi:type="dcterms:W3CDTF">2011-06-21T16:44:00Z</dcterms:created>
  <dcterms:modified xsi:type="dcterms:W3CDTF">2011-06-21T16:44:00Z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0x0101008FECD131FC0D6340B4169C14F2FE8B7A</vt:lpwstr>
  </property>
</Properties>
</file>